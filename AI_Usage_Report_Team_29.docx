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484FAC9" ns2:textId="631FBB62" w:rsidR="00A10484" w:rsidRDefault="004B30C9">
      <w:pPr>
        <w:pStyle w:val="Title"/>
      </w:pPr>
      <w:r>
        <w:t>Team 29 AI Report</w:t>
      </w:r>
    </w:p>
    <w:p ns2:paraId="2C95E336" ns2:textId="30341200" w:rsidR="00855982" w:rsidRPr="004B30C9" w:rsidRDefault="004B30C9" w:rsidP="00855982">
      <w:pPr>
        <w:pStyle w:val="Heading1"/>
        <w:rPr>
          <w:lang w:val="de-DE"/>
        </w:rPr>
      </w:pPr>
      <w:r w:rsidRPr="004B30C9">
        <w:rPr>
          <w:lang w:val="de-DE"/>
        </w:rPr>
        <w:t>AI Usage Scale: 3 (Directed)</w:t>
      </w:r>
      <w:proofErr w:type="spellStart"/>
      <w:proofErr w:type="spellEnd"/>
      <w:proofErr w:type="spellStart"/>
      <w:proofErr w:type="spellEnd"/>
    </w:p>
    <w:p ns2:paraId="4B8270FC" ns2:textId="6BA1E868" w:rsidR="004B30C9" w:rsidRPr="004B30C9" w:rsidRDefault="004B30C9" w:rsidP="004B30C9">
      <w:pPr>
        <w:pStyle w:val="Heading1"/>
        <w:rPr>
          <w:lang w:val="en-GB"/>
        </w:rPr>
      </w:pPr>
      <w:r w:rsidRPr="004B30C9">
        <w:rPr>
          <w:lang w:val="en-GB"/>
        </w:rPr>
        <w:t>Models Used</w:t>
      </w:r>
    </w:p>
    <w:p ns2:paraId="3115A7BC" ns2:textId="64AE1E93" w:rsidR="004B30C9" w:rsidRDefault="004B30C9" w:rsidP="004B30C9">
      <w:r>
        <w:t>Claude Opus 5.5; Codex 6 Luna (High Performance); ChatGPT Image Generation</w:t>
      </w:r>
    </w:p>
    <w:p ns2:paraId="1BFB867D" ns2:textId="6CB20551" w:rsidR="004B30C9" w:rsidRPr="00855982" w:rsidRDefault="004B30C9" w:rsidP="004B30C9">
      <w:pPr>
        <w:pStyle w:val="Heading1"/>
      </w:pPr>
      <w:r>
        <w:t>Description</w:t>
      </w:r>
    </w:p>
    <w:p ns2:paraId="42D20375" ns2:textId="08B2D8A0" w:rsidR="004B30C9" w:rsidRDefault="004B30C9" w:rsidP="004B30C9">
      <w:r>
        <w:t>Our team developed the idea, scope, plan, and sequence of the project. Claude Opus 5.5 was our primary coding assistant and contributed most to implementing the visualisations and integrating the overall application. Codex 6 Luna (High Performance) helped us debug issues and resolve bugs.</w:t>
      </w:r>
    </w:p>
    <w:p ns2:paraId="69962012" ns2:textId="005BCD12" w:rsidR="007A31A4" w:rsidRDefault="004B30C9" w:rsidP="004B30C9">
      <w:r>
        <w:t>We reviewed the generated code and checked its behaviour against the source data. We checked code and asset sources and licences; our sound effects were synthesised by the team and are credited under CC0 1.0. ChatGPT image generation was used for character avatars and Bitmoji-style artwork, with Claude helping draft and refine the image prompts. Framer Motion provides interface animation. AI assistance also helped coordinate GitHub work and pushes across several branches. Our team handled production deployment.</w:t>
      </w:r>
      <w:proofErr w:type="gramStart"/>
      <w:proofErr w:type="gramEnd"/>
    </w:p>
    <w:p ns2:paraId="1D2AA96F" ns2:textId="77777777" w:rsidR="007A31A4" w:rsidRDefault="007A31A4" w:rsidP="004B30C9"/>
    <w:p ns2:paraId="51CC08F2" ns2:textId="77777777" w:rsidR="004B30C9" w:rsidRPr="00855982" w:rsidRDefault="004B30C9" w:rsidP="00855982"/>
    <w:sectPr w:rsidR="004B30C9" w:rsidRPr="00855982" w:rsidSect="00855982">
      <w:footerReference w:type="default" ns3:id="rId10"/>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D5A2A" w14:textId="77777777" w:rsidR="00317BF4" w:rsidRDefault="00317BF4" w:rsidP="00855982">
      <w:pPr>
        <w:spacing w:after="0" w:line="240" w:lineRule="auto"/>
      </w:pPr>
      <w:r>
        <w:separator/>
      </w:r>
    </w:p>
  </w:endnote>
  <w:endnote w:type="continuationSeparator" w:id="0">
    <w:p w14:paraId="0B4C2B3D" w14:textId="77777777" w:rsidR="00317BF4" w:rsidRDefault="00317BF4"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47117890"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09240" w14:textId="77777777" w:rsidR="00317BF4" w:rsidRDefault="00317BF4" w:rsidP="00855982">
      <w:pPr>
        <w:spacing w:after="0" w:line="240" w:lineRule="auto"/>
      </w:pPr>
      <w:r>
        <w:separator/>
      </w:r>
    </w:p>
  </w:footnote>
  <w:footnote w:type="continuationSeparator" w:id="0">
    <w:p w14:paraId="25421C6A" w14:textId="77777777" w:rsidR="00317BF4" w:rsidRDefault="00317BF4"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08472086">
    <w:abstractNumId w:val="14"/>
  </w:num>
  <w:num w:numId="2" w16cid:durableId="10450565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7702645">
    <w:abstractNumId w:val="14"/>
  </w:num>
  <w:num w:numId="4" w16cid:durableId="1499542794">
    <w:abstractNumId w:val="14"/>
  </w:num>
  <w:num w:numId="5" w16cid:durableId="365301695">
    <w:abstractNumId w:val="14"/>
  </w:num>
  <w:num w:numId="6" w16cid:durableId="134566542">
    <w:abstractNumId w:val="14"/>
  </w:num>
  <w:num w:numId="7" w16cid:durableId="1814105697">
    <w:abstractNumId w:val="14"/>
  </w:num>
  <w:num w:numId="8" w16cid:durableId="1371608706">
    <w:abstractNumId w:val="14"/>
  </w:num>
  <w:num w:numId="9" w16cid:durableId="1301694073">
    <w:abstractNumId w:val="14"/>
  </w:num>
  <w:num w:numId="10" w16cid:durableId="235013660">
    <w:abstractNumId w:val="14"/>
  </w:num>
  <w:num w:numId="11" w16cid:durableId="411926374">
    <w:abstractNumId w:val="14"/>
  </w:num>
  <w:num w:numId="12" w16cid:durableId="476536500">
    <w:abstractNumId w:val="14"/>
  </w:num>
  <w:num w:numId="13" w16cid:durableId="1785685627">
    <w:abstractNumId w:val="10"/>
  </w:num>
  <w:num w:numId="14" w16cid:durableId="594365544">
    <w:abstractNumId w:val="17"/>
  </w:num>
  <w:num w:numId="15" w16cid:durableId="1997293748">
    <w:abstractNumId w:val="11"/>
  </w:num>
  <w:num w:numId="16" w16cid:durableId="316616536">
    <w:abstractNumId w:val="12"/>
  </w:num>
  <w:num w:numId="17" w16cid:durableId="422072724">
    <w:abstractNumId w:val="9"/>
  </w:num>
  <w:num w:numId="18" w16cid:durableId="828444566">
    <w:abstractNumId w:val="7"/>
  </w:num>
  <w:num w:numId="19" w16cid:durableId="774403378">
    <w:abstractNumId w:val="6"/>
  </w:num>
  <w:num w:numId="20" w16cid:durableId="956989427">
    <w:abstractNumId w:val="5"/>
  </w:num>
  <w:num w:numId="21" w16cid:durableId="1501432260">
    <w:abstractNumId w:val="4"/>
  </w:num>
  <w:num w:numId="22" w16cid:durableId="646125915">
    <w:abstractNumId w:val="8"/>
  </w:num>
  <w:num w:numId="23" w16cid:durableId="1942952371">
    <w:abstractNumId w:val="3"/>
  </w:num>
  <w:num w:numId="24" w16cid:durableId="1834485703">
    <w:abstractNumId w:val="2"/>
  </w:num>
  <w:num w:numId="25" w16cid:durableId="2086678503">
    <w:abstractNumId w:val="1"/>
  </w:num>
  <w:num w:numId="26" w16cid:durableId="1392850313">
    <w:abstractNumId w:val="0"/>
  </w:num>
  <w:num w:numId="27" w16cid:durableId="916324477">
    <w:abstractNumId w:val="13"/>
  </w:num>
  <w:num w:numId="28" w16cid:durableId="1867212686">
    <w:abstractNumId w:val="15"/>
  </w:num>
  <w:num w:numId="29" w16cid:durableId="1225063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0C9"/>
    <w:rsid w:val="001D4362"/>
    <w:rsid w:val="00317BF4"/>
    <w:rsid w:val="003F5CE6"/>
    <w:rsid w:val="004B30C9"/>
    <w:rsid w:val="007833A7"/>
    <w:rsid w:val="007A31A4"/>
    <w:rsid w:val="00855982"/>
    <w:rsid w:val="00A10484"/>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5F943"/>
  <w15:chartTrackingRefBased/>
  <w15:docId w15:val="{F47BE927-7208-4858-9ACF-CC53FEFE7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62C"/>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semiHidden/>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semiHidden/>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nni\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c4f4e26-0815-4aaa-9b01-d6b13045e9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BF0D6347E62FD48BC2A4B54C5E29EFE" ma:contentTypeVersion="12" ma:contentTypeDescription="Create a new document." ma:contentTypeScope="" ma:versionID="dbeb2fb3de6cf1d736a0bc67b315be47">
  <xsd:schema xmlns:xsd="http://www.w3.org/2001/XMLSchema" xmlns:xs="http://www.w3.org/2001/XMLSchema" xmlns:p="http://schemas.microsoft.com/office/2006/metadata/properties" xmlns:ns3="9c4f4e26-0815-4aaa-9b01-d6b13045e9a5" targetNamespace="http://schemas.microsoft.com/office/2006/metadata/properties" ma:root="true" ma:fieldsID="f2463f840391acffeb739c8dfe8dd5d4" ns3:_="">
    <xsd:import namespace="9c4f4e26-0815-4aaa-9b01-d6b13045e9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4f4e26-0815-4aaa-9b01-d6b13045e9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9c4f4e26-0815-4aaa-9b01-d6b13045e9a5"/>
  </ds:schemaRefs>
</ds:datastoreItem>
</file>

<file path=customXml/itemProps2.xml><?xml version="1.0" encoding="utf-8"?>
<ds:datastoreItem xmlns:ds="http://schemas.openxmlformats.org/officeDocument/2006/customXml" ds:itemID="{58FA7665-25DF-4D2D-AE5D-8345CA11C0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4f4e26-0815-4aaa-9b01-d6b13045e9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F4A279-C8EF-44BF-B4FF-054257083D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 design (blank)</Template>
  <TotalTime>0</TotalTime>
  <Pages>1</Pages>
  <Words>126</Words>
  <Characters>722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bonnie shi</dc:creator>
  <cp:lastModifiedBy>Yiqiong Shi (student)</cp:lastModifiedBy>
  <cp:revision>2</cp:revision>
  <dcterms:created xsi:type="dcterms:W3CDTF">2026-10-18T09:35:00Z</dcterms:created>
  <dcterms:modified xsi:type="dcterms:W3CDTF">2026-10-18T09:35:00Z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0x010100DBF0D6347E62FD48BC2A4B54C5E29EFE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